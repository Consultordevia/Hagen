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3372EE3D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BF369B0C-69F7-4672-8405-DD1F8C2A3A1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74BB2D29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BF369B0C-69F7-4672-8405-DD1F8C2A3A10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4BC0831E" w14:textId="77777777">
                <w:pPr>
                  <w:pStyle w:val="Sinespaciado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55884E3C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5B2A79EB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BF369B0C-69F7-4672-8405-DD1F8C2A3A10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7940B75" w14:textId="77777777">
                <w:pPr>
                  <w:pStyle w:val="Sinespaciado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2067FE9E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92E3F9E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BF369B0C-69F7-4672-8405-DD1F8C2A3A10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2E4B78DA" w14:textId="77777777">
                <w:pPr>
                  <w:pStyle w:val="Sinespaciado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6E48A273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509FA872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BF369B0C-69F7-4672-8405-DD1F8C2A3A10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180E0E55" w14:textId="77777777">
                <w:pPr>
                  <w:pStyle w:val="Sinespaciado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7C5C4F5B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738D123B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BF369B0C-69F7-4672-8405-DD1F8C2A3A10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6015667" w14:textId="77777777">
                <w:pPr>
                  <w:pStyle w:val="Sinespaciado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04ABB8B4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7C5D611F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BF369B0C-69F7-4672-8405-DD1F8C2A3A10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2563E743" w14:textId="77777777">
                <w:pPr>
                  <w:pStyle w:val="Sinespaciado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34E03AAB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4AD9902E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8D5D3B" w14:paraId="177D16CB" w14:textId="77777777">
            <w:pPr>
              <w:pStyle w:val="Sinespaciado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BF369B0C-69F7-4672-8405-DD1F8C2A3A10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BF369B0C-69F7-4672-8405-DD1F8C2A3A10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47847567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BF369B0C-69F7-4672-8405-DD1F8C2A3A10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1937928E" w14:textId="77777777">
                <w:pPr>
                  <w:pStyle w:val="Sinespaciado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3FE22AA" w14:textId="77777777">
            <w:pPr>
              <w:pStyle w:val="Sinespaciado"/>
              <w:jc w:val="right"/>
            </w:pPr>
          </w:p>
        </w:tc>
      </w:tr>
    </w:tbl>
    <w:p w:rsidRPr="00675FB4" w:rsidR="00245B0E" w:rsidP="00E33456" w:rsidRDefault="00245B0E" w14:paraId="3F98B940" w14:textId="77777777">
      <w:pPr>
        <w:pStyle w:val="Sinespaciado"/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7A893836" w14:textId="77777777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BF369B0C-69F7-4672-8405-DD1F8C2A3A10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332692" w14:paraId="61079501" w14:textId="2E9DBC48">
                <w:pPr>
                  <w:pStyle w:val="Ttulo1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BF369B0C-69F7-4672-8405-DD1F8C2A3A10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7AEC2F83" w14:textId="77777777">
                <w:pPr>
                  <w:pStyle w:val="Ttulo1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BF369B0C-69F7-4672-8405-DD1F8C2A3A10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51E7A0DC" w14:textId="77777777">
                <w:pPr>
                  <w:pStyle w:val="Ttulo1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BF369B0C-69F7-4672-8405-DD1F8C2A3A10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3E1303E5" w14:textId="77777777">
                <w:pPr>
                  <w:pStyle w:val="Ttulo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699A73C2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BF369B0C-69F7-4672-8405-DD1F8C2A3A10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332692" w14:paraId="7D3E6F84" w14:textId="4615E184">
                <w:r>
                  <w:t>ExtDocNo_SalesHeader</w:t>
                </w:r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BF369B0C-69F7-4672-8405-DD1F8C2A3A10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5F491D8D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BF369B0C-69F7-4672-8405-DD1F8C2A3A10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12FF9B25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BF369B0C-69F7-4672-8405-DD1F8C2A3A10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72EF83A6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 " w:xpath="/ns0:NavWordReportXmlPart[1]/ns0:Header[1]/ns0:WorkDescriptionLines" w:storeItemID="{BF369B0C-69F7-4672-8405-DD1F8C2A3A10}"/>
        <w15:repeatingSection/>
      </w:sdtPr>
      <w:sdtEndPr/>
      <w:sdtContent>
        <w:sdt>
          <w:sdtPr>
            <w:id w:val="1484192828"/>
            <w:placeholder>
              <w:docPart w:val="C041559BC8B142E286D3EDDA3728B608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Order_Conf/1305"/>
                <w:id w:val="-822269873"/>
                <w:placeholder>
                  <w:docPart w:val="D48243152D7041FD801B900A1A9EBA58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BF369B0C-69F7-4672-8405-DD1F8C2A3A10}"/>
                <w:text/>
              </w:sdtPr>
              <w:sdtEndPr/>
              <w:sdtContent>
                <w:p w:rsidR="005975B0" w:rsidP="00576F5D" w:rsidRDefault="005975B0" w14:paraId="6557CE70" w14:textId="77777777">
                  <w:pPr>
                    <w:pStyle w:val="Sinespaciado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676789" w:rsidP="00676789" w:rsidRDefault="00676789" w14:paraId="74978D47" w14:textId="77777777"/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1134"/>
        <w:gridCol w:w="1276"/>
        <w:gridCol w:w="709"/>
        <w:gridCol w:w="709"/>
        <w:gridCol w:w="1842"/>
      </w:tblGrid>
      <w:tr w:rsidRPr="008350A8" w:rsidR="008350A8" w:rsidTr="00576F5D" w14:paraId="40AA035C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BF369B0C-69F7-4672-8405-DD1F8C2A3A10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7513E0E3" w14:textId="77777777">
                <w:pPr>
                  <w:pStyle w:val="Ttulo1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BF369B0C-69F7-4672-8405-DD1F8C2A3A10}"/>
            <w:text/>
          </w:sdtPr>
          <w:sdtEndPr/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6A76DA9" w14:textId="77777777">
                <w:pPr>
                  <w:pStyle w:val="Ttulo1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BF369B0C-69F7-4672-8405-DD1F8C2A3A10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3026B65A" w14:textId="77777777">
                <w:pPr>
                  <w:pStyle w:val="Ttulo1"/>
                  <w:jc w:val="right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582E58E2" w14:textId="77777777">
            <w:pPr>
              <w:pStyle w:val="Ttulo1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BF369B0C-69F7-4672-8405-DD1F8C2A3A10}"/>
            <w:text/>
          </w:sdtPr>
          <w:sdtEndPr/>
          <w:sdtContent>
            <w:tc>
              <w:tcPr>
                <w:tcW w:w="1276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AB6202" w:rsidRDefault="008350A8" w14:paraId="0514CD2B" w14:textId="77777777">
                <w:pPr>
                  <w:pStyle w:val="Ttulo1"/>
                  <w:jc w:val="center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0A0F8FCA" w14:textId="77777777">
            <w:pPr>
              <w:pStyle w:val="Ttulo1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BF369B0C-69F7-4672-8405-DD1F8C2A3A10}"/>
            <w:text/>
          </w:sdtPr>
          <w:sdtEndPr/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20BEF75" w14:textId="77777777">
                <w:pPr>
                  <w:pStyle w:val="Ttulo1"/>
                  <w:jc w:val="right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BF369B0C-69F7-4672-8405-DD1F8C2A3A10}"/>
            <w:text/>
          </w:sdtPr>
          <w:sdtEndPr/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8350A8" w14:paraId="6EEE2262" w14:textId="77777777">
                <w:pPr>
                  <w:pStyle w:val="Ttulo1"/>
                  <w:jc w:val="right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576F5D" w14:paraId="21A33227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554FC0B4" w14:textId="77777777">
            <w:pPr>
              <w:pStyle w:val="Sinespaciado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6FA0A2E3" w14:textId="77777777">
            <w:pPr>
              <w:pStyle w:val="Sinespaciado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0095D515" w14:textId="77777777">
            <w:pPr>
              <w:pStyle w:val="Sinespaciado"/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8350A8" w:rsidR="008350A8" w:rsidP="008350A8" w:rsidRDefault="008350A8" w14:paraId="0F1C286D" w14:textId="77777777">
            <w:pPr>
              <w:pStyle w:val="Sinespaciado"/>
            </w:pPr>
          </w:p>
        </w:tc>
        <w:tc>
          <w:tcPr>
            <w:tcW w:w="1276" w:type="dxa"/>
            <w:tcBorders>
              <w:top w:val="single" w:color="auto" w:sz="4" w:space="0"/>
            </w:tcBorders>
          </w:tcPr>
          <w:p w:rsidRPr="008350A8" w:rsidR="008350A8" w:rsidP="008350A8" w:rsidRDefault="008350A8" w14:paraId="46478E01" w14:textId="77777777">
            <w:pPr>
              <w:pStyle w:val="Sinespaciado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421F8861" w14:textId="77777777">
            <w:pPr>
              <w:pStyle w:val="Sinespaciado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4EBFC276" w14:textId="77777777">
            <w:pPr>
              <w:pStyle w:val="Sinespaciado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2D93FED0" w14:textId="77777777">
            <w:pPr>
              <w:pStyle w:val="Sinespaciado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 " w:xpath="/ns0:NavWordReportXmlPart[1]/ns0:Header[1]/ns0:Line" w:storeItemID="{BF369B0C-69F7-4672-8405-DD1F8C2A3A10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576F5D" w14:paraId="14F421C2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8350A8" w:rsidR="008350A8" w:rsidP="00576F5D" w:rsidRDefault="008350A8" w14:paraId="0CC7CBAD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2732" w:type="dxa"/>
                      </w:tcPr>
                      <w:p w:rsidRPr="008350A8" w:rsidR="008350A8" w:rsidP="00576F5D" w:rsidRDefault="008350A8" w14:paraId="67DD6697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Pr="00264365" w:rsidR="008350A8" w:rsidP="00576F5D" w:rsidRDefault="008350A8" w14:paraId="33B59848" w14:textId="77777777">
                        <w:proofErr w:type="spellStart"/>
                        <w:r w:rsidRPr="0026436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Pr="00264365" w:rsidR="008350A8" w:rsidP="00576F5D" w:rsidRDefault="008350A8" w14:paraId="589FCB6F" w14:textId="77777777">
                        <w:proofErr w:type="spellStart"/>
                        <w:r w:rsidRPr="0026436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:rsidRPr="00264365" w:rsidR="008350A8" w:rsidP="00576F5D" w:rsidRDefault="008350A8" w14:paraId="054C53E5" w14:textId="77777777">
                        <w:pPr>
                          <w:jc w:val="right"/>
                        </w:pPr>
                        <w:proofErr w:type="spellStart"/>
                        <w:r w:rsidRPr="0026436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2AD4D4533A864AE8AFD86BB8D99511F2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264365" w:rsidR="008350A8" w:rsidP="00576F5D" w:rsidRDefault="008350A8" w14:paraId="5C3B2140" w14:textId="77777777">
                        <w:pPr>
                          <w:jc w:val="right"/>
                        </w:pPr>
                        <w:proofErr w:type="spellStart"/>
                        <w:r w:rsidRPr="0026436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264365" w:rsidR="008350A8" w:rsidP="00576F5D" w:rsidRDefault="008350A8" w14:paraId="637782C4" w14:textId="77777777">
                        <w:pPr>
                          <w:jc w:val="right"/>
                        </w:pPr>
                        <w:proofErr w:type="spellStart"/>
                        <w:r w:rsidRPr="0026436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264365" w:rsidR="008350A8" w:rsidP="00576F5D" w:rsidRDefault="008350A8" w14:paraId="7AE09655" w14:textId="77777777">
                        <w:pPr>
                          <w:jc w:val="right"/>
                        </w:pPr>
                        <w:proofErr w:type="spellStart"/>
                        <w:r w:rsidRPr="0026436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576F5D" w14:paraId="7BA9D5F1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74BFD216" w14:textId="77777777">
            <w:pPr>
              <w:pStyle w:val="Sinespaciado"/>
            </w:pPr>
          </w:p>
        </w:tc>
        <w:tc>
          <w:tcPr>
            <w:tcW w:w="2732" w:type="dxa"/>
          </w:tcPr>
          <w:p w:rsidRPr="008350A8" w:rsidR="008350A8" w:rsidP="008350A8" w:rsidRDefault="008350A8" w14:paraId="7DEB822F" w14:textId="77777777">
            <w:pPr>
              <w:pStyle w:val="Sinespaciado"/>
            </w:pPr>
          </w:p>
        </w:tc>
        <w:tc>
          <w:tcPr>
            <w:tcW w:w="850" w:type="dxa"/>
          </w:tcPr>
          <w:p w:rsidRPr="008350A8" w:rsidR="008350A8" w:rsidP="008350A8" w:rsidRDefault="008350A8" w14:paraId="4EEE505E" w14:textId="77777777">
            <w:pPr>
              <w:pStyle w:val="Sinespaciado"/>
            </w:pPr>
          </w:p>
        </w:tc>
        <w:tc>
          <w:tcPr>
            <w:tcW w:w="1134" w:type="dxa"/>
          </w:tcPr>
          <w:p w:rsidRPr="008350A8" w:rsidR="008350A8" w:rsidP="008350A8" w:rsidRDefault="008350A8" w14:paraId="278DF367" w14:textId="77777777">
            <w:pPr>
              <w:pStyle w:val="Sinespaciado"/>
            </w:pPr>
          </w:p>
        </w:tc>
        <w:tc>
          <w:tcPr>
            <w:tcW w:w="1276" w:type="dxa"/>
          </w:tcPr>
          <w:p w:rsidRPr="008350A8" w:rsidR="008350A8" w:rsidP="008350A8" w:rsidRDefault="008350A8" w14:paraId="0BBF7450" w14:textId="77777777">
            <w:pPr>
              <w:pStyle w:val="Sinespaciado"/>
            </w:pPr>
          </w:p>
        </w:tc>
        <w:tc>
          <w:tcPr>
            <w:tcW w:w="709" w:type="dxa"/>
          </w:tcPr>
          <w:p w:rsidRPr="008350A8" w:rsidR="008350A8" w:rsidP="008350A8" w:rsidRDefault="008350A8" w14:paraId="4ADDD5E3" w14:textId="77777777">
            <w:pPr>
              <w:pStyle w:val="Sinespaciado"/>
            </w:pPr>
          </w:p>
        </w:tc>
        <w:tc>
          <w:tcPr>
            <w:tcW w:w="709" w:type="dxa"/>
          </w:tcPr>
          <w:p w:rsidRPr="008350A8" w:rsidR="008350A8" w:rsidP="008350A8" w:rsidRDefault="008350A8" w14:paraId="3B63417A" w14:textId="77777777">
            <w:pPr>
              <w:pStyle w:val="Sinespaciado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69D3C141" w14:textId="77777777">
            <w:pPr>
              <w:pStyle w:val="Sinespaciado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 " w:xpath="/ns0:NavWordReportXmlPart[1]/ns0:Header[1]/ns0:ReportTotalsLine" w:storeItemID="{BF369B0C-69F7-4672-8405-DD1F8C2A3A10}"/>
          <w15:repeatingSection/>
        </w:sdtPr>
        <w:sdtEndPr/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576F5D" w14:paraId="0450FA76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3D817E01" w14:textId="77777777">
                    <w:pPr>
                      <w:pStyle w:val="Sinespaciado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2BCBC528" w14:textId="77777777">
                    <w:pPr>
                      <w:pStyle w:val="Sinespaciado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43574C60" w14:textId="77777777">
                    <w:pPr>
                      <w:pStyle w:val="Sinespaciado"/>
                    </w:pPr>
                  </w:p>
                </w:tc>
                <w:tc>
                  <w:tcPr>
                    <w:tcW w:w="1134" w:type="dxa"/>
                  </w:tcPr>
                  <w:p w:rsidRPr="008350A8" w:rsidR="008350A8" w:rsidP="008350A8" w:rsidRDefault="008350A8" w14:paraId="0719C53D" w14:textId="77777777">
                    <w:pPr>
                      <w:pStyle w:val="Sinespaciado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2694" w:type="dxa"/>
                        <w:gridSpan w:val="3"/>
                      </w:tcPr>
                      <w:p w:rsidRPr="008350A8" w:rsidR="008350A8" w:rsidP="00576F5D" w:rsidRDefault="008350A8" w14:paraId="02B057C8" w14:textId="77777777">
                        <w:pPr>
                          <w:pStyle w:val="Sinespaciado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BF369B0C-69F7-4672-8405-DD1F8C2A3A10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576F5D" w:rsidRDefault="008350A8" w14:paraId="422443FC" w14:textId="77777777">
                        <w:pPr>
                          <w:pStyle w:val="Sinespaciado"/>
                          <w:jc w:val="right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576F5D" w14:paraId="1656ECB8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31A5382A" w14:textId="77777777">
            <w:pPr>
              <w:pStyle w:val="Sinespaciado"/>
            </w:pPr>
          </w:p>
        </w:tc>
        <w:tc>
          <w:tcPr>
            <w:tcW w:w="2732" w:type="dxa"/>
          </w:tcPr>
          <w:p w:rsidRPr="008350A8" w:rsidR="008350A8" w:rsidP="008350A8" w:rsidRDefault="008350A8" w14:paraId="2A687F0C" w14:textId="77777777">
            <w:pPr>
              <w:pStyle w:val="Sinespaciado"/>
            </w:pPr>
          </w:p>
        </w:tc>
        <w:tc>
          <w:tcPr>
            <w:tcW w:w="850" w:type="dxa"/>
          </w:tcPr>
          <w:p w:rsidRPr="008350A8" w:rsidR="008350A8" w:rsidP="008350A8" w:rsidRDefault="008350A8" w14:paraId="05DEB665" w14:textId="77777777">
            <w:pPr>
              <w:pStyle w:val="Sinespaciado"/>
            </w:pPr>
          </w:p>
        </w:tc>
        <w:tc>
          <w:tcPr>
            <w:tcW w:w="1134" w:type="dxa"/>
          </w:tcPr>
          <w:p w:rsidRPr="008350A8" w:rsidR="008350A8" w:rsidP="008350A8" w:rsidRDefault="008350A8" w14:paraId="4C07FBA9" w14:textId="77777777">
            <w:pPr>
              <w:pStyle w:val="Sinespaciado"/>
            </w:pPr>
          </w:p>
        </w:tc>
        <w:tc>
          <w:tcPr>
            <w:tcW w:w="2694" w:type="dxa"/>
            <w:gridSpan w:val="3"/>
          </w:tcPr>
          <w:p w:rsidRPr="008350A8" w:rsidR="008350A8" w:rsidP="008350A8" w:rsidRDefault="008350A8" w14:paraId="694E5A5C" w14:textId="77777777">
            <w:pPr>
              <w:pStyle w:val="Sinespaciado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503919" w:rsidRDefault="008350A8" w14:paraId="7DED5EB3" w14:textId="77777777">
            <w:pPr>
              <w:pStyle w:val="Sinespaciado"/>
              <w:jc w:val="right"/>
            </w:pPr>
          </w:p>
        </w:tc>
      </w:tr>
      <w:tr w:rsidRPr="008350A8" w:rsidR="008350A8" w:rsidTr="00576F5D" w14:paraId="1F420617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1FC413B5" w14:textId="77777777">
            <w:pPr>
              <w:pStyle w:val="Sinespaciado"/>
            </w:pPr>
          </w:p>
        </w:tc>
        <w:tc>
          <w:tcPr>
            <w:tcW w:w="2732" w:type="dxa"/>
          </w:tcPr>
          <w:p w:rsidRPr="008350A8" w:rsidR="008350A8" w:rsidP="008350A8" w:rsidRDefault="008350A8" w14:paraId="4034B775" w14:textId="77777777">
            <w:pPr>
              <w:pStyle w:val="Sinespaciado"/>
            </w:pPr>
          </w:p>
        </w:tc>
        <w:tc>
          <w:tcPr>
            <w:tcW w:w="850" w:type="dxa"/>
          </w:tcPr>
          <w:p w:rsidRPr="008350A8" w:rsidR="008350A8" w:rsidP="008350A8" w:rsidRDefault="008350A8" w14:paraId="416EDFE4" w14:textId="77777777">
            <w:pPr>
              <w:pStyle w:val="Sinespaciado"/>
            </w:pPr>
          </w:p>
        </w:tc>
        <w:tc>
          <w:tcPr>
            <w:tcW w:w="1134" w:type="dxa"/>
          </w:tcPr>
          <w:p w:rsidRPr="008350A8" w:rsidR="008350A8" w:rsidP="008350A8" w:rsidRDefault="008350A8" w14:paraId="5590063E" w14:textId="77777777">
            <w:pPr>
              <w:pStyle w:val="Sinespaciado"/>
            </w:pPr>
          </w:p>
        </w:tc>
        <w:sdt>
          <w:sdtPr>
            <w:rPr>
              <w:rStyle w:val="Fuerte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BF369B0C-69F7-4672-8405-DD1F8C2A3A10}"/>
            <w:text/>
          </w:sdtPr>
          <w:sdtEndPr>
            <w:rPr>
              <w:rStyle w:val="Fuerte"/>
            </w:rPr>
          </w:sdtEnd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8350A8" w14:paraId="114C5F41" w14:textId="77777777">
                <w:pPr>
                  <w:pStyle w:val="Sinespaciado"/>
                  <w:rPr>
                    <w:rStyle w:val="Fuerte"/>
                  </w:rPr>
                </w:pPr>
                <w:proofErr w:type="spellStart"/>
                <w:r w:rsidRPr="008350A8">
                  <w:rPr>
                    <w:rStyle w:val="Fuerte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Fuerte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BF369B0C-69F7-4672-8405-DD1F8C2A3A10}"/>
            <w:text/>
          </w:sdtPr>
          <w:sdtEndPr>
            <w:rPr>
              <w:rStyle w:val="Fuerte"/>
            </w:rPr>
          </w:sdtEnd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503919" w:rsidRDefault="008350A8" w14:paraId="39EEF537" w14:textId="77777777">
                <w:pPr>
                  <w:pStyle w:val="Sinespaciado"/>
                  <w:jc w:val="right"/>
                  <w:rPr>
                    <w:rStyle w:val="Fuerte"/>
                  </w:rPr>
                </w:pPr>
                <w:proofErr w:type="spellStart"/>
                <w:r w:rsidRPr="008350A8">
                  <w:rPr>
                    <w:rStyle w:val="Fuerte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675FB4" w:rsidR="008350A8" w:rsidP="00676789" w:rsidRDefault="008350A8" w14:paraId="42F0624B" w14:textId="77777777">
      <w:pPr>
        <w:rPr>
          <w:sz w:val="12"/>
          <w:szCs w:val="12"/>
        </w:rPr>
      </w:pPr>
    </w:p>
    <w:sectPr w:rsidRPr="00675FB4" w:rsidR="008350A8" w:rsidSect="00A476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D3B" w:rsidP="00E40C63" w:rsidRDefault="008D5D3B" w14:paraId="2CFB209A" w14:textId="77777777">
      <w:pPr>
        <w:spacing w:after="0"/>
      </w:pPr>
      <w:r>
        <w:separator/>
      </w:r>
    </w:p>
  </w:endnote>
  <w:endnote w:type="continuationSeparator" w:id="0">
    <w:p w:rsidR="008D5D3B" w:rsidP="00E40C63" w:rsidRDefault="008D5D3B" w14:paraId="6454A82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4D2D" w:rsidRDefault="00664D2D" w14:paraId="0635464C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73980A3F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BF369B0C-69F7-4672-8405-DD1F8C2A3A10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777F8ED9" w14:textId="77777777">
              <w:pPr>
                <w:pStyle w:val="Sinespaciado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2ACE16FD" w14:textId="77777777">
    <w:pPr>
      <w:pStyle w:val="Piedepgina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5615FB16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BF369B0C-69F7-4672-8405-DD1F8C2A3A10}"/>
          <w:text/>
        </w:sdtPr>
        <w:sdtEndPr/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6EDAAC6E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1D564BDA" w14:textId="77777777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BF369B0C-69F7-4672-8405-DD1F8C2A3A10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2411A3" w14:paraId="244E500A" w14:textId="77777777">
              <w:pPr>
                <w:pStyle w:val="Ttulo2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BF369B0C-69F7-4672-8405-DD1F8C2A3A10}"/>
          <w:text/>
        </w:sdtPr>
        <w:sdtEndPr/>
        <w:sdtContent>
          <w:tc>
            <w:tcPr>
              <w:tcW w:w="2552" w:type="dxa"/>
            </w:tcPr>
            <w:p w:rsidRPr="002411A3" w:rsidR="001D5AC3" w:rsidP="002411A3" w:rsidRDefault="001D5AC3" w14:paraId="6B614953" w14:textId="77777777">
              <w:pPr>
                <w:pStyle w:val="Ttulo2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BF369B0C-69F7-4672-8405-DD1F8C2A3A10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1D5AC3" w14:paraId="0E46F01D" w14:textId="77777777">
              <w:pPr>
                <w:pStyle w:val="Ttulo2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BF369B0C-69F7-4672-8405-DD1F8C2A3A10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52763EDB" w14:textId="77777777">
              <w:pPr>
                <w:pStyle w:val="Ttulo2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20C4DA69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BF369B0C-69F7-4672-8405-DD1F8C2A3A10}"/>
          <w:text/>
        </w:sdtPr>
        <w:sdtEndPr/>
        <w:sdtContent>
          <w:tc>
            <w:tcPr>
              <w:tcW w:w="2551" w:type="dxa"/>
            </w:tcPr>
            <w:p w:rsidR="001D5AC3" w:rsidP="002411A3" w:rsidRDefault="002411A3" w14:paraId="12A89A14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BF369B0C-69F7-4672-8405-DD1F8C2A3A10}"/>
          <w:text/>
        </w:sdtPr>
        <w:sdtEndPr/>
        <w:sdtContent>
          <w:tc>
            <w:tcPr>
              <w:tcW w:w="2552" w:type="dxa"/>
            </w:tcPr>
            <w:p w:rsidR="001D5AC3" w:rsidP="002411A3" w:rsidRDefault="001D5AC3" w14:paraId="692BA75D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BF369B0C-69F7-4672-8405-DD1F8C2A3A10}"/>
          <w:text/>
        </w:sdtPr>
        <w:sdtEndPr/>
        <w:sdtContent>
          <w:tc>
            <w:tcPr>
              <w:tcW w:w="2551" w:type="dxa"/>
            </w:tcPr>
            <w:p w:rsidR="001D5AC3" w:rsidP="002411A3" w:rsidRDefault="001D5AC3" w14:paraId="4AC07A2B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BF369B0C-69F7-4672-8405-DD1F8C2A3A10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551BA63A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23F1AD8" w14:textId="77777777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BF369B0C-69F7-4672-8405-DD1F8C2A3A10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3AFBB1BB" w14:textId="77777777">
              <w:pPr>
                <w:pStyle w:val="Ttulo2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BF369B0C-69F7-4672-8405-DD1F8C2A3A10}"/>
          <w:text/>
        </w:sdtPr>
        <w:sdtEndPr/>
        <w:sdtContent>
          <w:tc>
            <w:tcPr>
              <w:tcW w:w="2552" w:type="dxa"/>
            </w:tcPr>
            <w:p w:rsidR="001D5AC3" w:rsidP="001D5AC3" w:rsidRDefault="001D5AC3" w14:paraId="64DE26A0" w14:textId="77777777">
              <w:pPr>
                <w:pStyle w:val="Ttulo2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BF369B0C-69F7-4672-8405-DD1F8C2A3A10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397CC435" w14:textId="77777777">
              <w:pPr>
                <w:pStyle w:val="Ttulo2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BF369B0C-69F7-4672-8405-DD1F8C2A3A10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27FF74E" w14:textId="77777777">
              <w:pPr>
                <w:pStyle w:val="Ttulo2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084296E9" w14:textId="77777777">
      <w:tc>
        <w:tcPr>
          <w:tcW w:w="2551" w:type="dxa"/>
        </w:tcPr>
        <w:p w:rsidR="001D5AC3" w:rsidP="002F0999" w:rsidRDefault="008D5D3B" w14:paraId="49F58A17" w14:textId="77777777">
          <w:pPr>
            <w:pStyle w:val="Sinespaciado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BF369B0C-69F7-4672-8405-DD1F8C2A3A10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BF369B0C-69F7-4672-8405-DD1F8C2A3A10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BF369B0C-69F7-4672-8405-DD1F8C2A3A10}"/>
          <w:text/>
        </w:sdtPr>
        <w:sdtEndPr/>
        <w:sdtContent>
          <w:tc>
            <w:tcPr>
              <w:tcW w:w="2552" w:type="dxa"/>
            </w:tcPr>
            <w:p w:rsidR="001D5AC3" w:rsidP="002F0999" w:rsidRDefault="001D5AC3" w14:paraId="6BBF78FA" w14:textId="77777777">
              <w:pPr>
                <w:pStyle w:val="Sinespaciado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BF369B0C-69F7-4672-8405-DD1F8C2A3A10}"/>
          <w:text/>
        </w:sdtPr>
        <w:sdtEndPr/>
        <w:sdtContent>
          <w:tc>
            <w:tcPr>
              <w:tcW w:w="2551" w:type="dxa"/>
            </w:tcPr>
            <w:p w:rsidR="001D5AC3" w:rsidP="002F0999" w:rsidRDefault="001D5AC3" w14:paraId="2B910535" w14:textId="77777777">
              <w:pPr>
                <w:pStyle w:val="Sinespaciado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BF369B0C-69F7-4672-8405-DD1F8C2A3A10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75819BCA" w14:textId="77777777">
              <w:pPr>
                <w:pStyle w:val="Sinespaciado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7DA42C4D" w14:textId="77777777">
    <w:pPr>
      <w:pStyle w:val="Piedepgina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D3B" w:rsidP="00E40C63" w:rsidRDefault="008D5D3B" w14:paraId="71D58DC5" w14:textId="77777777">
      <w:pPr>
        <w:spacing w:after="0"/>
      </w:pPr>
      <w:r>
        <w:separator/>
      </w:r>
    </w:p>
  </w:footnote>
  <w:footnote w:type="continuationSeparator" w:id="0">
    <w:p w:rsidR="008D5D3B" w:rsidP="00E40C63" w:rsidRDefault="008D5D3B" w14:paraId="01DDEE4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4D2D" w:rsidRDefault="00664D2D" w14:paraId="0E8F96CB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F44D38E" w14:textId="77777777">
      <w:tc>
        <w:tcPr>
          <w:tcW w:w="5098" w:type="dxa"/>
        </w:tcPr>
        <w:p w:rsidRPr="002F0999" w:rsidR="002F0999" w:rsidP="002F0999" w:rsidRDefault="008D5D3B" w14:paraId="3D35C9F6" w14:textId="77777777">
          <w:pPr>
            <w:rPr>
              <w:rStyle w:val="Fuerte"/>
            </w:rPr>
          </w:pPr>
          <w:sdt>
            <w:sdtPr>
              <w:rPr>
                <w:rStyle w:val="Fuerte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BF369B0C-69F7-4672-8405-DD1F8C2A3A10}"/>
              <w:text/>
            </w:sdtPr>
            <w:sdtEndPr>
              <w:rPr>
                <w:rStyle w:val="Fuerte"/>
              </w:rPr>
            </w:sdtEndPr>
            <w:sdtContent>
              <w:proofErr w:type="spellStart"/>
              <w:r w:rsidRPr="002F0999" w:rsidR="002F0999">
                <w:rPr>
                  <w:rStyle w:val="Fuerte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BF369B0C-69F7-4672-8405-DD1F8C2A3A10}"/>
            <w:text/>
          </w:sdtPr>
          <w:sdtEndPr/>
          <w:sdtContent>
            <w:p w:rsidRPr="002F2688" w:rsidR="002F0999" w:rsidP="002F0999" w:rsidRDefault="002F0999" w14:paraId="5391C473" w14:textId="77777777">
              <w:pPr>
                <w:pStyle w:val="Subttulo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8D5D3B" w14:paraId="1A2A40B4" w14:textId="77777777">
          <w:pPr>
            <w:pStyle w:val="Subttulo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BF369B0C-69F7-4672-8405-DD1F8C2A3A10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5975B0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A10AAA">
            <w:rPr>
              <w:noProof/>
            </w:rPr>
            <w:fldChar w:fldCharType="begin"/>
          </w:r>
          <w:r w:rsidR="00A10AAA">
            <w:rPr>
              <w:noProof/>
            </w:rPr>
            <w:instrText xml:space="preserve"> NUMPAGES  \* Arabic  \* MERGEFORMAT </w:instrText>
          </w:r>
          <w:r w:rsidR="00A10AAA">
            <w:rPr>
              <w:noProof/>
            </w:rPr>
            <w:fldChar w:fldCharType="separate"/>
          </w:r>
          <w:r w:rsidR="005975B0">
            <w:rPr>
              <w:noProof/>
            </w:rPr>
            <w:t>2</w:t>
          </w:r>
          <w:r w:rsidR="00A10AAA">
            <w:rPr>
              <w:noProof/>
            </w:rPr>
            <w:fldChar w:fldCharType="end"/>
          </w:r>
        </w:p>
        <w:p w:rsidR="00D6006D" w:rsidP="001D1CE2" w:rsidRDefault="00D6006D" w14:paraId="6200F375" w14:textId="77777777">
          <w:pPr>
            <w:pStyle w:val="Encabezado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5988C6F0" w14:textId="77777777">
          <w:pPr>
            <w:pStyle w:val="Encabezado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3E74DDC8" w14:textId="77777777">
    <w:pPr>
      <w:pStyle w:val="Encabezado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69829751" w14:textId="77777777">
      <w:tc>
        <w:tcPr>
          <w:tcW w:w="5098" w:type="dxa"/>
        </w:tcPr>
        <w:p w:rsidRPr="0026269B" w:rsidR="002F2688" w:rsidP="002F2688" w:rsidRDefault="008D5D3B" w14:paraId="2D32E71E" w14:textId="77777777">
          <w:pPr>
            <w:pStyle w:val="Ttulo"/>
          </w:pPr>
          <w:sdt>
            <w:sdtPr>
              <w:alias w:val="#Nav: /Header/DocumentTitle_Lbl"/>
              <w:tag w:val="#Nav: Standard_Sales_Order_Conf/1305"/>
              <w:id w:val="1881971040"/>
              <w:placeholder>
                <w:docPart w:val="DefaultPlaceholder_-1854013440"/>
              </w:placeholder>
              <w:dataBinding w:prefixMappings="xmlns:ns0='urn:microsoft-dynamics-nav/reports/Standard_Sales_Order_Conf/1305/'" w:xpath="/ns0:NavWordReportXmlPart[1]/ns0:Header[1]/ns0:DocumentTitle_Lbl[1]" w:storeItemID="{BF369B0C-69F7-4672-8405-DD1F8C2A3A10}"/>
              <w:text/>
            </w:sdtPr>
            <w:sdtEndPr/>
            <w:sdtContent>
              <w:proofErr w:type="spellStart"/>
              <w:r w:rsidRPr="00664D2D" w:rsidR="00BA125F">
                <w:t>DocumentTitle_Lbl</w:t>
              </w:r>
              <w:proofErr w:type="spellEnd"/>
            </w:sdtContent>
          </w:sdt>
          <w:r w:rsidR="00664D2D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07B2D6FC47FE4B6A8411FDB36144CDA2"/>
              </w:placeholder>
              <w:dataBinding w:prefixMappings="xmlns:ns0='urn:microsoft-dynamics-nav/reports/Standard_Sales_Order_Conf/1305/'" w:xpath="/ns0:NavWordReportXmlPart[1]/ns0:Header[1]/ns0:DocumentNo[1]" w:storeItemID="{BF369B0C-69F7-4672-8405-DD1F8C2A3A10}"/>
              <w:text/>
            </w:sdtPr>
            <w:sdtEndPr/>
            <w:sdtContent>
              <w:proofErr w:type="spellStart"/>
              <w:r w:rsidRPr="002F2688" w:rsidR="00664D2D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BF369B0C-69F7-4672-8405-DD1F8C2A3A10}"/>
            <w:text/>
          </w:sdtPr>
          <w:sdtEndPr/>
          <w:sdtContent>
            <w:p w:rsidRPr="002F2688" w:rsidR="002F2688" w:rsidP="002F2688" w:rsidRDefault="002F2688" w14:paraId="14D9477D" w14:textId="77777777">
              <w:pPr>
                <w:pStyle w:val="Subttulo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8D5D3B" w14:paraId="6E9834DD" w14:textId="77777777">
          <w:pPr>
            <w:pStyle w:val="Subttulo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BF369B0C-69F7-4672-8405-DD1F8C2A3A10}"/>
              <w:text/>
            </w:sdtPr>
            <w:sdtEndPr/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332692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ED6DDE">
            <w:rPr>
              <w:noProof/>
            </w:rPr>
            <w:fldChar w:fldCharType="begin"/>
          </w:r>
          <w:r w:rsidR="00ED6DDE">
            <w:rPr>
              <w:noProof/>
            </w:rPr>
            <w:instrText xml:space="preserve"> NUMPAGES  \* Arabic  \* MERGEFORMAT </w:instrText>
          </w:r>
          <w:r w:rsidR="00ED6DDE">
            <w:rPr>
              <w:noProof/>
            </w:rPr>
            <w:fldChar w:fldCharType="separate"/>
          </w:r>
          <w:r w:rsidR="00332692">
            <w:rPr>
              <w:noProof/>
            </w:rPr>
            <w:t>1</w:t>
          </w:r>
          <w:r w:rsidR="00ED6DDE">
            <w:rPr>
              <w:noProof/>
            </w:rPr>
            <w:fldChar w:fldCharType="end"/>
          </w:r>
        </w:p>
        <w:p w:rsidR="002F2688" w:rsidP="002F2688" w:rsidRDefault="002F2688" w14:paraId="6030F3CD" w14:textId="77777777">
          <w:pPr>
            <w:pStyle w:val="Encabezado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BF369B0C-69F7-4672-8405-DD1F8C2A3A10}"/>
            <w:picture/>
          </w:sdtPr>
          <w:sdtEndPr/>
          <w:sdtContent>
            <w:p w:rsidR="002F2688" w:rsidP="002F2688" w:rsidRDefault="002F2688" w14:paraId="5105E081" w14:textId="77777777">
              <w:pPr>
                <w:pStyle w:val="Encabezado"/>
                <w:jc w:val="right"/>
              </w:pPr>
              <w:r>
                <w:rPr>
                  <w:noProof/>
                </w:rPr>
                <w:drawing>
                  <wp:inline distT="0" distB="0" distL="0" distR="0" wp14:anchorId="6A506BBE" wp14:editId="2A42487E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51F3F230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15494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20108A"/>
    <w:rsid w:val="00235CA0"/>
    <w:rsid w:val="002411A3"/>
    <w:rsid w:val="00245B0E"/>
    <w:rsid w:val="00261876"/>
    <w:rsid w:val="0026269B"/>
    <w:rsid w:val="00264365"/>
    <w:rsid w:val="002669DB"/>
    <w:rsid w:val="00273BA9"/>
    <w:rsid w:val="0029628E"/>
    <w:rsid w:val="002A29DF"/>
    <w:rsid w:val="002A382C"/>
    <w:rsid w:val="002B6B46"/>
    <w:rsid w:val="002D76AA"/>
    <w:rsid w:val="002E2A56"/>
    <w:rsid w:val="002F0999"/>
    <w:rsid w:val="002F2688"/>
    <w:rsid w:val="0030348B"/>
    <w:rsid w:val="00313386"/>
    <w:rsid w:val="00332692"/>
    <w:rsid w:val="00337723"/>
    <w:rsid w:val="00355E20"/>
    <w:rsid w:val="00374316"/>
    <w:rsid w:val="0038349C"/>
    <w:rsid w:val="00394029"/>
    <w:rsid w:val="003A2ED9"/>
    <w:rsid w:val="003A31D7"/>
    <w:rsid w:val="003A7E69"/>
    <w:rsid w:val="003B1D59"/>
    <w:rsid w:val="003D120B"/>
    <w:rsid w:val="003D4B80"/>
    <w:rsid w:val="003E2178"/>
    <w:rsid w:val="003F77E2"/>
    <w:rsid w:val="004735D8"/>
    <w:rsid w:val="00492354"/>
    <w:rsid w:val="004A4D71"/>
    <w:rsid w:val="004B22F6"/>
    <w:rsid w:val="004B47ED"/>
    <w:rsid w:val="004B6FE5"/>
    <w:rsid w:val="004C60A5"/>
    <w:rsid w:val="004F2432"/>
    <w:rsid w:val="004F253E"/>
    <w:rsid w:val="00503919"/>
    <w:rsid w:val="0051660C"/>
    <w:rsid w:val="00524FE6"/>
    <w:rsid w:val="00543913"/>
    <w:rsid w:val="00552846"/>
    <w:rsid w:val="00563DCD"/>
    <w:rsid w:val="005731CF"/>
    <w:rsid w:val="00576F5D"/>
    <w:rsid w:val="00587157"/>
    <w:rsid w:val="00595F7F"/>
    <w:rsid w:val="005963DE"/>
    <w:rsid w:val="005975B0"/>
    <w:rsid w:val="005A0994"/>
    <w:rsid w:val="005F2559"/>
    <w:rsid w:val="005F5EC9"/>
    <w:rsid w:val="005F6BCC"/>
    <w:rsid w:val="00601EDD"/>
    <w:rsid w:val="0060202A"/>
    <w:rsid w:val="00610A30"/>
    <w:rsid w:val="00611374"/>
    <w:rsid w:val="00612ABF"/>
    <w:rsid w:val="006245DA"/>
    <w:rsid w:val="00664D2D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E355D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2018"/>
    <w:rsid w:val="007E323C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A7065"/>
    <w:rsid w:val="008C3901"/>
    <w:rsid w:val="008D5D3B"/>
    <w:rsid w:val="008D7475"/>
    <w:rsid w:val="008E766D"/>
    <w:rsid w:val="008F0A38"/>
    <w:rsid w:val="009072D1"/>
    <w:rsid w:val="0092542A"/>
    <w:rsid w:val="00933DB5"/>
    <w:rsid w:val="009416A8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10AAA"/>
    <w:rsid w:val="00A20FC8"/>
    <w:rsid w:val="00A30C38"/>
    <w:rsid w:val="00A42BE5"/>
    <w:rsid w:val="00A4508B"/>
    <w:rsid w:val="00A476F1"/>
    <w:rsid w:val="00A76F36"/>
    <w:rsid w:val="00A9010E"/>
    <w:rsid w:val="00A940EF"/>
    <w:rsid w:val="00A9726D"/>
    <w:rsid w:val="00AB6202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3CFA"/>
    <w:rsid w:val="00B96060"/>
    <w:rsid w:val="00BA125F"/>
    <w:rsid w:val="00BA5FB4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2BCF"/>
    <w:rsid w:val="00CB70AD"/>
    <w:rsid w:val="00CD1B92"/>
    <w:rsid w:val="00CE2A5F"/>
    <w:rsid w:val="00CF4F6E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80F6E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2FF3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DDE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A6FDF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1C7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Fuerte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6concolores-nfasis5">
    <w:name w:val="List Table 6 Colorful Accent 5"/>
    <w:basedOn w:val="Tabla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d06ecf4f0bbf4d2c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AD4D4533A864AE8AFD86BB8D995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15BC-F7DB-4CB1-A97B-6F889E0806C9}"/>
      </w:docPartPr>
      <w:docPartBody>
        <w:p w:rsidR="00E45027" w:rsidRDefault="00D05ADC" w:rsidP="00D05ADC">
          <w:pPr>
            <w:pStyle w:val="2AD4D4533A864AE8AFD86BB8D99511F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4D1F9D" w:rsidRDefault="00D72C86" w:rsidP="00D72C86">
          <w:pPr>
            <w:pStyle w:val="821DDE5DD88C4DC3B849C515FE2657D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4D1F9D" w:rsidRDefault="00D72C86" w:rsidP="00D72C86">
          <w:pPr>
            <w:pStyle w:val="D639E321D0644223A91C20E0B762C61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DA1F8-1D86-44C5-A828-BE221A4CE80F}"/>
      </w:docPartPr>
      <w:docPartBody>
        <w:p w:rsidR="005D1BEF" w:rsidRDefault="004D1F9D">
          <w:r w:rsidRPr="001706B2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7B2D6FC47FE4B6A8411FDB36144C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10F2F-9401-4CC4-B063-DC2AABE1D97B}"/>
      </w:docPartPr>
      <w:docPartBody>
        <w:p w:rsidR="00F15805" w:rsidRDefault="005D1BEF" w:rsidP="005D1BEF">
          <w:pPr>
            <w:pStyle w:val="07B2D6FC47FE4B6A8411FDB36144CD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041559BC8B142E286D3EDDA3728B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FF384-3E42-4FF0-81FF-0D23420E7E78}"/>
      </w:docPartPr>
      <w:docPartBody>
        <w:p w:rsidR="000E6FA9" w:rsidRDefault="000D0AAD" w:rsidP="000D0AAD">
          <w:pPr>
            <w:pStyle w:val="C041559BC8B142E286D3EDDA3728B608"/>
          </w:pPr>
          <w:r w:rsidRPr="00B31CC1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48243152D7041FD801B900A1A9EB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AACB8-DC01-4B8D-A7D9-2F27C193EBAF}"/>
      </w:docPartPr>
      <w:docPartBody>
        <w:p w:rsidR="000E6FA9" w:rsidRDefault="000D0AAD" w:rsidP="000D0AAD">
          <w:pPr>
            <w:pStyle w:val="D48243152D7041FD801B900A1A9EBA58"/>
          </w:pPr>
          <w:r w:rsidRPr="00B31CC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D0AAD"/>
    <w:rsid w:val="000E6FA9"/>
    <w:rsid w:val="00281485"/>
    <w:rsid w:val="002A1CC9"/>
    <w:rsid w:val="003A2ED9"/>
    <w:rsid w:val="00485D1F"/>
    <w:rsid w:val="004C74A2"/>
    <w:rsid w:val="004D1F9D"/>
    <w:rsid w:val="004D6253"/>
    <w:rsid w:val="005D1BEF"/>
    <w:rsid w:val="0065034B"/>
    <w:rsid w:val="006E6821"/>
    <w:rsid w:val="007A64E2"/>
    <w:rsid w:val="00930259"/>
    <w:rsid w:val="009575B4"/>
    <w:rsid w:val="00A20FC8"/>
    <w:rsid w:val="00A97C90"/>
    <w:rsid w:val="00AF695F"/>
    <w:rsid w:val="00B56AF6"/>
    <w:rsid w:val="00D05ADC"/>
    <w:rsid w:val="00D1681F"/>
    <w:rsid w:val="00D72C86"/>
    <w:rsid w:val="00D832EC"/>
    <w:rsid w:val="00E45027"/>
    <w:rsid w:val="00EE345F"/>
    <w:rsid w:val="00F05179"/>
    <w:rsid w:val="00F1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0AAD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07B2D6FC47FE4B6A8411FDB36144CDA2">
    <w:name w:val="07B2D6FC47FE4B6A8411FDB36144CDA2"/>
    <w:rsid w:val="005D1BEF"/>
    <w:rPr>
      <w:lang w:val="da-DK" w:eastAsia="da-DK"/>
    </w:rPr>
  </w:style>
  <w:style w:type="paragraph" w:customStyle="1" w:styleId="A7E6ECDBF985452DB419B4C5F244ADC7">
    <w:name w:val="A7E6ECDBF985452DB419B4C5F244ADC7"/>
    <w:rsid w:val="00F15805"/>
  </w:style>
  <w:style w:type="paragraph" w:customStyle="1" w:styleId="A2C5D683FBBE46739F684C5B4B5A4D4A">
    <w:name w:val="A2C5D683FBBE46739F684C5B4B5A4D4A"/>
    <w:rsid w:val="00F15805"/>
  </w:style>
  <w:style w:type="paragraph" w:customStyle="1" w:styleId="DFBE93A7C4894EBF9F02CE9E28C6C609">
    <w:name w:val="DFBE93A7C4894EBF9F02CE9E28C6C609"/>
    <w:rsid w:val="000D0AAD"/>
  </w:style>
  <w:style w:type="paragraph" w:customStyle="1" w:styleId="B2455DB245A24ECCAAB5D853224C8758">
    <w:name w:val="B2455DB245A24ECCAAB5D853224C8758"/>
    <w:rsid w:val="000D0AAD"/>
  </w:style>
  <w:style w:type="paragraph" w:customStyle="1" w:styleId="C041559BC8B142E286D3EDDA3728B608">
    <w:name w:val="C041559BC8B142E286D3EDDA3728B608"/>
    <w:rsid w:val="000D0AAD"/>
  </w:style>
  <w:style w:type="paragraph" w:customStyle="1" w:styleId="D48243152D7041FD801B900A1A9EBA58">
    <w:name w:val="D48243152D7041FD801B900A1A9EBA58"/>
    <w:rsid w:val="000D0A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BF369B0C-69F7-4672-8405-DD1F8C2A3A10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A2FD67B6-FDC3-4EFF-8D27-92644EBB5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2019-02-20T12:33:00Z</dcterms:created>
  <dcterms:modified xsi:type="dcterms:W3CDTF">2026-04-15T10:46:00Z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2017-06-08T12:55:40.4445172+03:00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